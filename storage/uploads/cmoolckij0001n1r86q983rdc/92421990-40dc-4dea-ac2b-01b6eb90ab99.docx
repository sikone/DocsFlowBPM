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r w:rsidR="0062546A">
        <w:rPr>
          <w:rFonts w:ascii="Times New Roman" w:hAnsi="Times New Roman"/>
          <w:sz w:val="21"/>
          <w:szCs w:val="21"/>
        </w:rPr>
        <w:t>Москва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r w:rsidR="006C4793">
        <w:rPr>
          <w:rFonts w:ascii="Times New Roman" w:hAnsi="Times New Roman"/>
          <w:sz w:val="21"/>
          <w:szCs w:val="21"/>
        </w:rPr>
        <w:t>3</w:t>
      </w:r>
      <w:r w:rsidRPr="001F0DC2">
        <w:rPr>
          <w:rFonts w:ascii="Times New Roman" w:hAnsi="Times New Roman"/>
          <w:sz w:val="21"/>
          <w:szCs w:val="21"/>
        </w:rPr>
        <w:t xml:space="preserve">» </w:t>
      </w:r>
      <w:r w:rsidR="006C4793">
        <w:rPr>
          <w:rFonts w:ascii="Times New Roman" w:hAnsi="Times New Roman"/>
          <w:sz w:val="21"/>
          <w:szCs w:val="21"/>
        </w:rPr>
        <w:t xml:space="preserve">апреля </w:t>
      </w:r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</w:p>
    <w:p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proofErr w:type="spellStart"/>
      <w:r w:rsidR="00642EAA">
        <w:rPr>
          <w:rFonts w:ascii="Times New Roman" w:hAnsi="Times New Roman"/>
          <w:sz w:val="21"/>
          <w:szCs w:val="21"/>
        </w:rPr>
        <w:t>Хазанкина</w:t>
      </w:r>
      <w:proofErr w:type="spellEnd"/>
      <w:r w:rsidR="00642EAA">
        <w:rPr>
          <w:rFonts w:ascii="Times New Roman" w:hAnsi="Times New Roman"/>
          <w:sz w:val="21"/>
          <w:szCs w:val="21"/>
        </w:rPr>
        <w:t xml:space="preserve">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0" w:name="CustName1"/>
      <w:bookmarkEnd w:id="0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Каждая из Сторон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" w:name="CompanyName"/>
            <w:bookmarkEnd w:id="1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" w:name="CustName"/>
            <w:bookmarkEnd w:id="2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3" w:name="ShortName"/>
            <w:bookmarkEnd w:id="3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4" w:name="CompanyINN"/>
            <w:bookmarkEnd w:id="4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5" w:name="CustINN"/>
            <w:bookmarkEnd w:id="5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6" w:name="CompanyAddress"/>
            <w:bookmarkEnd w:id="6"/>
            <w:r w:rsidRPr="00B636EB">
              <w:rPr>
                <w:rFonts w:cs="Arial"/>
                <w:sz w:val="20"/>
                <w:szCs w:val="20"/>
              </w:rPr>
              <w:t xml:space="preserve">105425 г. Москва, ул. </w:t>
            </w:r>
            <w:proofErr w:type="spellStart"/>
            <w:r w:rsidRPr="00B636EB">
              <w:rPr>
                <w:rFonts w:cs="Arial"/>
                <w:sz w:val="20"/>
                <w:szCs w:val="20"/>
              </w:rPr>
              <w:t>К.Федина</w:t>
            </w:r>
            <w:proofErr w:type="spellEnd"/>
            <w:r w:rsidRPr="00B636EB">
              <w:rPr>
                <w:rFonts w:cs="Arial"/>
                <w:sz w:val="20"/>
                <w:szCs w:val="20"/>
              </w:rPr>
              <w:t>, д.2, корп.2, этаж 1, комн.19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7" w:name="CustAddress"/>
            <w:bookmarkEnd w:id="7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8" w:name="CompanyPostAddress"/>
            <w:bookmarkEnd w:id="8"/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9" w:name="CustPostAddress"/>
            <w:bookmarkEnd w:id="9"/>
            <w:r>
              <w:rPr>
                <w:sz w:val="20"/>
                <w:szCs w:val="20"/>
              </w:rPr>
              <w:t xml:space="preserve">414000,Россия,Астраханская </w:t>
            </w:r>
            <w:proofErr w:type="spellStart"/>
            <w:r>
              <w:rPr>
                <w:sz w:val="20"/>
                <w:szCs w:val="20"/>
              </w:rPr>
              <w:t>обл,Астрахань</w:t>
            </w:r>
            <w:proofErr w:type="spellEnd"/>
            <w:r>
              <w:rPr>
                <w:sz w:val="20"/>
                <w:szCs w:val="20"/>
              </w:rPr>
              <w:t xml:space="preserve"> г, Н. Островского  ул, д. 103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0" w:name="CompanyAccount"/>
            <w:bookmarkEnd w:id="10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1" w:name="CustAccount"/>
            <w:bookmarkEnd w:id="11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12" w:name="CompanyBank"/>
            <w:bookmarkEnd w:id="12"/>
            <w:r w:rsidRPr="00B636EB">
              <w:rPr>
                <w:sz w:val="20"/>
                <w:szCs w:val="20"/>
                <w:lang w:val="en-US"/>
              </w:rPr>
              <w:t>Филиал "Корпоративный" ПАО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Совкомбанк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3" w:name="CustBank"/>
            <w:bookmarkEnd w:id="13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14" w:name="CompanyOffsetAccount"/>
            <w:bookmarkEnd w:id="14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5" w:name="CustOffsetAccount"/>
            <w:bookmarkEnd w:id="15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6" w:name="CompanyBIC"/>
            <w:bookmarkEnd w:id="16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7" w:name="CustBIC"/>
            <w:bookmarkEnd w:id="17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8" w:name="CompanyTel"/>
            <w:bookmarkEnd w:id="18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9" w:name="CustTel"/>
            <w:bookmarkEnd w:id="19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  <w:bookmarkStart w:id="20" w:name="_GoBack"/>
            <w:bookmarkEnd w:id="20"/>
          </w:p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8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CB5" w:rsidRPr="001F0DC2" w:rsidRDefault="006F2CB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:rsidR="006F2CB5" w:rsidRPr="001F0DC2" w:rsidRDefault="006F2CB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CB5" w:rsidRPr="001F0DC2" w:rsidRDefault="006F2CB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:rsidR="006F2CB5" w:rsidRPr="001F0DC2" w:rsidRDefault="006F2CB5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D4043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sqlnode1\Application\share\include\Template\CustDiadoc_MSK_KP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CustDiadoc_MSK_KPD.dot</Template>
  <TotalTime>2</TotalTime>
  <Pages>4</Pages>
  <Words>1762</Words>
  <Characters>10048</Characters>
  <Application>Microsoft Office Word</Application>
  <DocSecurity>0</DocSecurity>
  <Lines>83</Lines>
  <Paragraphs>23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Ольга Старкова</cp:lastModifiedBy>
  <cp:revision>1</cp:revision>
  <dcterms:created xsi:type="dcterms:W3CDTF">2026-04-03T05:07:00Z</dcterms:created>
  <dcterms:modified xsi:type="dcterms:W3CDTF">2026-04-03T05:09:00Z</dcterms:modified>
</cp:coreProperties>
</file>